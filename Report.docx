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993C4" w14:textId="70AE461F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29DF6EC4" wp14:editId="0B727CDB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treet view with city buildings, market and street sing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29F7F9C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D69194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37056D4" wp14:editId="3C0066B1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34B386" w14:textId="5C5D808E" w:rsidR="00511049" w:rsidRPr="00D86945" w:rsidRDefault="008F337B" w:rsidP="00511049">
                                  <w:pPr>
                                    <w:pStyle w:val="Title"/>
                                  </w:pPr>
                                  <w:r>
                                    <w:t>PROJECT DESCRIPTION</w:t>
                                  </w:r>
                                  <w:r w:rsidR="00D077E9" w:rsidRPr="00D86945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37056D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l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" filled="f" stroked="f" strokeweight=".5pt">
                      <v:textbox>
                        <w:txbxContent>
                          <w:p w14:paraId="2D34B386" w14:textId="5C5D808E" w:rsidR="00511049" w:rsidRPr="00D86945" w:rsidRDefault="008F337B" w:rsidP="00511049">
                            <w:pPr>
                              <w:pStyle w:val="Title"/>
                            </w:pPr>
                            <w:r>
                              <w:t>PROJECT DESCRIPTION</w:t>
                            </w:r>
                            <w:r w:rsidR="00D077E9" w:rsidRPr="00D86945"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69BD0A1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474BC2" wp14:editId="767073C2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18DC250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D8F0676" w14:textId="77777777" w:rsidTr="00671503">
        <w:trPr>
          <w:trHeight w:val="629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BEF7CAF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7B7451D7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A3ABE39541EA404AA125DDE165CD4B9B"/>
              </w:placeholder>
              <w15:appearance w15:val="hidden"/>
            </w:sdtPr>
            <w:sdtEndPr/>
            <w:sdtContent>
              <w:p w14:paraId="02F7C240" w14:textId="0C32E04A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B84AA3">
                  <w:rPr>
                    <w:rStyle w:val="SubtitleChar"/>
                    <w:b w:val="0"/>
                    <w:noProof/>
                  </w:rPr>
                  <w:t>January 4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75E3BB82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67604FC" wp14:editId="5315C30D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861FB07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C9D5527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AD88B5C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0675297" w14:textId="61E56652" w:rsidR="00D077E9" w:rsidRDefault="00D66FA2" w:rsidP="00D077E9">
            <w:sdt>
              <w:sdtPr>
                <w:id w:val="-1740469667"/>
                <w:placeholder>
                  <w:docPart w:val="CC43BA9D8F5A4AE69EB5D8014227952A"/>
                </w:placeholder>
                <w15:appearance w15:val="hidden"/>
              </w:sdtPr>
              <w:sdtEndPr/>
              <w:sdtContent>
                <w:r w:rsidR="00511049">
                  <w:t xml:space="preserve">Presented By </w:t>
                </w:r>
              </w:sdtContent>
            </w:sdt>
          </w:p>
          <w:p w14:paraId="617FB5F5" w14:textId="1AE0F5AA" w:rsidR="00D077E9" w:rsidRPr="00D86945" w:rsidRDefault="00511049" w:rsidP="00D077E9">
            <w:pPr>
              <w:rPr>
                <w:noProof/>
                <w:sz w:val="10"/>
                <w:szCs w:val="10"/>
              </w:rPr>
            </w:pPr>
            <w:r w:rsidRPr="00511049">
              <w:t xml:space="preserve">Gabriel </w:t>
            </w:r>
            <w:proofErr w:type="spellStart"/>
            <w:r w:rsidRPr="00511049">
              <w:t>Sundalkar</w:t>
            </w:r>
            <w:proofErr w:type="spellEnd"/>
          </w:p>
        </w:tc>
      </w:tr>
    </w:tbl>
    <w:p w14:paraId="38749D24" w14:textId="433D2B16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B120C82" wp14:editId="1CAACAE7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EF00A" id="Rectangle 2" o:spid="_x0000_s1026" alt="colored rectangle" style="position:absolute;margin-left:-58.8pt;margin-top:525.2pt;width:611.1pt;height:265.7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AE58D5" wp14:editId="245438A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368171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6CBD479D" w14:textId="14346870" w:rsidR="00D077E9" w:rsidRPr="00411B2C" w:rsidRDefault="00511049" w:rsidP="00D077E9">
      <w:pPr>
        <w:pStyle w:val="Heading1"/>
        <w:rPr>
          <w:rFonts w:ascii="Garamond" w:hAnsi="Garamond"/>
        </w:rPr>
      </w:pPr>
      <w:r w:rsidRPr="00411B2C">
        <w:rPr>
          <w:rFonts w:ascii="Garamond" w:hAnsi="Garamond"/>
        </w:rPr>
        <w:lastRenderedPageBreak/>
        <w:t>Let us understand the objective and approach of our project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33508019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rFonts w:eastAsiaTheme="minorEastAsia" w:cstheme="minorBidi"/>
                <w:b/>
                <w:sz w:val="28"/>
                <w:szCs w:val="22"/>
              </w:rPr>
              <w:id w:val="1660650702"/>
              <w:placeholder>
                <w:docPart w:val="13C442B3AC2D46F5ADDCF430B46C2ABF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7AB494E3" w14:textId="77777777" w:rsidR="00B158BF" w:rsidRDefault="00B158BF" w:rsidP="00511049">
                <w:pPr>
                  <w:pStyle w:val="Heading2"/>
                  <w:rPr>
                    <w:rFonts w:eastAsiaTheme="minorEastAsia" w:cstheme="minorBidi"/>
                    <w:b/>
                    <w:sz w:val="28"/>
                    <w:szCs w:val="22"/>
                  </w:rPr>
                </w:pPr>
              </w:p>
              <w:p w14:paraId="791CEB7C" w14:textId="73FAE1C7" w:rsidR="00671503" w:rsidRPr="00B158BF" w:rsidRDefault="00671503" w:rsidP="00511049">
                <w:pPr>
                  <w:pStyle w:val="Heading2"/>
                  <w:rPr>
                    <w:sz w:val="32"/>
                    <w:szCs w:val="32"/>
                    <w:u w:val="single"/>
                  </w:rPr>
                </w:pPr>
                <w:r w:rsidRPr="00B158BF">
                  <w:rPr>
                    <w:sz w:val="32"/>
                    <w:szCs w:val="32"/>
                    <w:u w:val="single"/>
                  </w:rPr>
                  <w:t>There are three parts of our project:</w:t>
                </w:r>
              </w:p>
              <w:p w14:paraId="4E3A2C78" w14:textId="699899BD" w:rsidR="00671503" w:rsidRPr="00B158BF" w:rsidRDefault="00671503" w:rsidP="00671503">
                <w:pPr>
                  <w:pStyle w:val="ListParagraph"/>
                  <w:numPr>
                    <w:ilvl w:val="0"/>
                    <w:numId w:val="1"/>
                  </w:numPr>
                  <w:rPr>
                    <w:b w:val="0"/>
                    <w:bCs/>
                    <w:sz w:val="32"/>
                    <w:szCs w:val="32"/>
                  </w:rPr>
                </w:pPr>
                <w:r w:rsidRPr="00B158BF">
                  <w:rPr>
                    <w:b w:val="0"/>
                    <w:bCs/>
                    <w:sz w:val="32"/>
                    <w:szCs w:val="32"/>
                  </w:rPr>
                  <w:t>Exploratory data analysis (EDA)</w:t>
                </w:r>
              </w:p>
              <w:p w14:paraId="1E4ED489" w14:textId="0B01C1FB" w:rsidR="00671503" w:rsidRPr="00B158BF" w:rsidRDefault="003358A9" w:rsidP="00671503">
                <w:pPr>
                  <w:pStyle w:val="ListParagraph"/>
                  <w:numPr>
                    <w:ilvl w:val="0"/>
                    <w:numId w:val="3"/>
                  </w:numPr>
                  <w:rPr>
                    <w:b w:val="0"/>
                    <w:bCs/>
                    <w:sz w:val="32"/>
                    <w:szCs w:val="32"/>
                  </w:rPr>
                </w:pPr>
                <w:r w:rsidRPr="00B158BF">
                  <w:rPr>
                    <w:b w:val="0"/>
                    <w:bCs/>
                    <w:sz w:val="32"/>
                    <w:szCs w:val="32"/>
                  </w:rPr>
                  <w:t>Reading the data, w</w:t>
                </w:r>
                <w:r w:rsidR="00AE1627" w:rsidRPr="00B158BF">
                  <w:rPr>
                    <w:b w:val="0"/>
                    <w:bCs/>
                    <w:sz w:val="32"/>
                    <w:szCs w:val="32"/>
                  </w:rPr>
                  <w:t>o</w:t>
                </w:r>
                <w:r w:rsidR="00671503" w:rsidRPr="00B158BF">
                  <w:rPr>
                    <w:b w:val="0"/>
                    <w:bCs/>
                    <w:sz w:val="32"/>
                    <w:szCs w:val="32"/>
                  </w:rPr>
                  <w:t>rking on datatypes, null values</w:t>
                </w:r>
              </w:p>
              <w:p w14:paraId="26048DCB" w14:textId="7F1F3D29" w:rsidR="00671503" w:rsidRPr="00B158BF" w:rsidRDefault="00671503" w:rsidP="00671503">
                <w:pPr>
                  <w:pStyle w:val="ListParagraph"/>
                  <w:numPr>
                    <w:ilvl w:val="0"/>
                    <w:numId w:val="3"/>
                  </w:numPr>
                  <w:rPr>
                    <w:b w:val="0"/>
                    <w:bCs/>
                    <w:sz w:val="32"/>
                    <w:szCs w:val="32"/>
                  </w:rPr>
                </w:pPr>
                <w:r w:rsidRPr="00B158BF">
                  <w:rPr>
                    <w:b w:val="0"/>
                    <w:bCs/>
                    <w:sz w:val="32"/>
                    <w:szCs w:val="32"/>
                  </w:rPr>
                  <w:t>Visualization: Count plots, heatmap etc.</w:t>
                </w:r>
              </w:p>
              <w:p w14:paraId="4F997D84" w14:textId="2FD3FD31" w:rsidR="00671503" w:rsidRPr="00B158BF" w:rsidRDefault="00671503" w:rsidP="00671503">
                <w:pPr>
                  <w:pStyle w:val="ListParagraph"/>
                  <w:numPr>
                    <w:ilvl w:val="0"/>
                    <w:numId w:val="1"/>
                  </w:numPr>
                  <w:rPr>
                    <w:b w:val="0"/>
                    <w:bCs/>
                    <w:sz w:val="32"/>
                    <w:szCs w:val="32"/>
                  </w:rPr>
                </w:pPr>
                <w:r w:rsidRPr="00B158BF">
                  <w:rPr>
                    <w:b w:val="0"/>
                    <w:bCs/>
                    <w:sz w:val="32"/>
                    <w:szCs w:val="32"/>
                  </w:rPr>
                  <w:t>Machine learning models</w:t>
                </w:r>
              </w:p>
              <w:p w14:paraId="72A50D13" w14:textId="39ACAE14" w:rsidR="00671503" w:rsidRPr="00B158BF" w:rsidRDefault="00671503" w:rsidP="00671503">
                <w:pPr>
                  <w:pStyle w:val="ListParagraph"/>
                  <w:numPr>
                    <w:ilvl w:val="0"/>
                    <w:numId w:val="2"/>
                  </w:numPr>
                  <w:rPr>
                    <w:b w:val="0"/>
                    <w:bCs/>
                    <w:sz w:val="32"/>
                    <w:szCs w:val="32"/>
                  </w:rPr>
                </w:pPr>
                <w:r w:rsidRPr="00B158BF">
                  <w:rPr>
                    <w:b w:val="0"/>
                    <w:bCs/>
                    <w:sz w:val="32"/>
                    <w:szCs w:val="32"/>
                  </w:rPr>
                  <w:t>Logistic Regression</w:t>
                </w:r>
              </w:p>
              <w:p w14:paraId="309F084A" w14:textId="0175C6B2" w:rsidR="00671503" w:rsidRPr="00B158BF" w:rsidRDefault="00671503" w:rsidP="00671503">
                <w:pPr>
                  <w:pStyle w:val="ListParagraph"/>
                  <w:numPr>
                    <w:ilvl w:val="0"/>
                    <w:numId w:val="2"/>
                  </w:numPr>
                  <w:rPr>
                    <w:b w:val="0"/>
                    <w:bCs/>
                    <w:sz w:val="32"/>
                    <w:szCs w:val="32"/>
                  </w:rPr>
                </w:pPr>
                <w:r w:rsidRPr="00B158BF">
                  <w:rPr>
                    <w:b w:val="0"/>
                    <w:bCs/>
                    <w:sz w:val="32"/>
                    <w:szCs w:val="32"/>
                  </w:rPr>
                  <w:t>KNN</w:t>
                </w:r>
              </w:p>
              <w:p w14:paraId="37AAA9B5" w14:textId="5A72F094" w:rsidR="00671503" w:rsidRPr="00B158BF" w:rsidRDefault="00671503" w:rsidP="00671503">
                <w:pPr>
                  <w:pStyle w:val="ListParagraph"/>
                  <w:numPr>
                    <w:ilvl w:val="0"/>
                    <w:numId w:val="2"/>
                  </w:numPr>
                  <w:rPr>
                    <w:b w:val="0"/>
                    <w:bCs/>
                    <w:sz w:val="32"/>
                    <w:szCs w:val="32"/>
                  </w:rPr>
                </w:pPr>
                <w:r w:rsidRPr="00B158BF">
                  <w:rPr>
                    <w:b w:val="0"/>
                    <w:bCs/>
                    <w:sz w:val="32"/>
                    <w:szCs w:val="32"/>
                  </w:rPr>
                  <w:t>Decision Tree Classifier</w:t>
                </w:r>
              </w:p>
              <w:p w14:paraId="0684458C" w14:textId="6806D7FB" w:rsidR="00671503" w:rsidRPr="00B158BF" w:rsidRDefault="00671503" w:rsidP="00671503">
                <w:pPr>
                  <w:pStyle w:val="ListParagraph"/>
                  <w:numPr>
                    <w:ilvl w:val="0"/>
                    <w:numId w:val="2"/>
                  </w:numPr>
                  <w:rPr>
                    <w:b w:val="0"/>
                    <w:bCs/>
                    <w:sz w:val="32"/>
                    <w:szCs w:val="32"/>
                  </w:rPr>
                </w:pPr>
                <w:r w:rsidRPr="00B158BF">
                  <w:rPr>
                    <w:b w:val="0"/>
                    <w:bCs/>
                    <w:sz w:val="32"/>
                    <w:szCs w:val="32"/>
                  </w:rPr>
                  <w:t>Random Forest Classifier</w:t>
                </w:r>
              </w:p>
              <w:p w14:paraId="34715490" w14:textId="14699B70" w:rsidR="00D077E9" w:rsidRPr="00671503" w:rsidRDefault="00671503" w:rsidP="00671503">
                <w:pPr>
                  <w:pStyle w:val="ListParagraph"/>
                  <w:numPr>
                    <w:ilvl w:val="0"/>
                    <w:numId w:val="1"/>
                  </w:numPr>
                </w:pPr>
                <w:r w:rsidRPr="00B158BF">
                  <w:rPr>
                    <w:b w:val="0"/>
                    <w:bCs/>
                    <w:sz w:val="32"/>
                    <w:szCs w:val="32"/>
                  </w:rPr>
                  <w:t xml:space="preserve">Recommendation Model Using </w:t>
                </w:r>
                <w:proofErr w:type="spellStart"/>
                <w:r w:rsidRPr="00B158BF">
                  <w:rPr>
                    <w:b w:val="0"/>
                    <w:bCs/>
                    <w:sz w:val="32"/>
                    <w:szCs w:val="32"/>
                  </w:rPr>
                  <w:t>Py</w:t>
                </w:r>
                <w:r w:rsidR="00807716" w:rsidRPr="00B158BF">
                  <w:rPr>
                    <w:b w:val="0"/>
                    <w:bCs/>
                    <w:sz w:val="32"/>
                    <w:szCs w:val="32"/>
                  </w:rPr>
                  <w:t>S</w:t>
                </w:r>
                <w:r w:rsidRPr="00B158BF">
                  <w:rPr>
                    <w:b w:val="0"/>
                    <w:bCs/>
                    <w:sz w:val="32"/>
                    <w:szCs w:val="32"/>
                  </w:rPr>
                  <w:t>park</w:t>
                </w:r>
                <w:proofErr w:type="spellEnd"/>
              </w:p>
            </w:sdtContent>
          </w:sdt>
          <w:p w14:paraId="6D613806" w14:textId="77777777" w:rsidR="00DF027C" w:rsidRDefault="00DF027C" w:rsidP="00DF027C">
            <w:pPr>
              <w:pStyle w:val="Content"/>
            </w:pPr>
          </w:p>
          <w:p w14:paraId="7B277215" w14:textId="45AF1CF7" w:rsidR="00AE0F9D" w:rsidRDefault="00AE0F9D" w:rsidP="00DF027C">
            <w:pPr>
              <w:pStyle w:val="Content"/>
            </w:pPr>
          </w:p>
        </w:tc>
      </w:tr>
      <w:tr w:rsidR="00DF027C" w14:paraId="1D70BEF2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324F0B49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1160EAB" wp14:editId="3D561805">
                      <wp:extent cx="5425440" cy="211836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5440" cy="21183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C07431" w14:textId="77777777" w:rsidR="006F1987" w:rsidRPr="00411B2C" w:rsidRDefault="006F1987" w:rsidP="00DF027C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2"/>
                                      <w:szCs w:val="12"/>
                                      <w:lang w:val="en-IN"/>
                                    </w:rPr>
                                  </w:pPr>
                                </w:p>
                                <w:p w14:paraId="67B7D09B" w14:textId="1CBFD7A4" w:rsidR="00DF027C" w:rsidRPr="0059190D" w:rsidRDefault="00511049" w:rsidP="00DF027C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</w:pPr>
                                  <w:r w:rsidRPr="0059190D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  <w:t>We have considered mushroom dataset for</w:t>
                                  </w:r>
                                  <w:r w:rsidR="00813BBD" w:rsidRPr="0059190D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  <w:t xml:space="preserve"> EDA, machine learning techniques and </w:t>
                                  </w:r>
                                  <w:proofErr w:type="spellStart"/>
                                  <w:r w:rsidR="00813BBD" w:rsidRPr="0059190D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  <w:t>PySpark</w:t>
                                  </w:r>
                                  <w:proofErr w:type="spellEnd"/>
                                  <w:r w:rsidR="00813BBD" w:rsidRPr="0059190D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  <w:t xml:space="preserve"> recommendation model</w:t>
                                  </w:r>
                                  <w:r w:rsidR="00E2116F" w:rsidRPr="0059190D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  <w:t>.</w:t>
                                  </w:r>
                                </w:p>
                                <w:p w14:paraId="6BCFE3A3" w14:textId="77777777" w:rsidR="006F1987" w:rsidRPr="0059190D" w:rsidRDefault="006F1987" w:rsidP="00DF027C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</w:pPr>
                                </w:p>
                                <w:p w14:paraId="661C5CE6" w14:textId="7B332BEE" w:rsidR="00E2116F" w:rsidRPr="0059190D" w:rsidRDefault="00E2116F" w:rsidP="00DF027C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</w:pPr>
                                  <w:r w:rsidRPr="0059190D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  <w:t xml:space="preserve">Source of Dataset: </w:t>
                                  </w:r>
                                  <w:hyperlink r:id="rId8" w:history="1">
                                    <w:r w:rsidR="006F1987" w:rsidRPr="0059190D">
                                      <w:rPr>
                                        <w:rStyle w:val="Hyperlink"/>
                                        <w:rFonts w:ascii="Calibri" w:hAnsi="Calibri" w:cs="Calibri"/>
                                        <w:i/>
                                        <w:iCs/>
                                        <w:sz w:val="32"/>
                                        <w:szCs w:val="32"/>
                                        <w:lang w:val="en-IN"/>
                                      </w:rPr>
                                      <w:t>https://www.kaggle.com/</w:t>
                                    </w:r>
                                  </w:hyperlink>
                                </w:p>
                                <w:p w14:paraId="7F4A0184" w14:textId="23973364" w:rsidR="006F1987" w:rsidRPr="0059190D" w:rsidRDefault="006F1987" w:rsidP="00DF027C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</w:pPr>
                                </w:p>
                                <w:p w14:paraId="7A9B4171" w14:textId="5B15CCC6" w:rsidR="006F1987" w:rsidRPr="0059190D" w:rsidRDefault="006F1987" w:rsidP="00DF027C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</w:pPr>
                                  <w:r w:rsidRPr="0059190D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32"/>
                                      <w:szCs w:val="32"/>
                                      <w:lang w:val="en-IN"/>
                                    </w:rPr>
                                    <w:t>Our dataset has 23 columns and 8124 rows.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1160EAB" id="Text Box 7" o:spid="_x0000_s1027" type="#_x0000_t202" style="width:427.2pt;height:16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" filled="f" stroked="f" strokeweight=".5pt">
                      <v:textbox>
                        <w:txbxContent>
                          <w:p w14:paraId="06C07431" w14:textId="77777777" w:rsidR="006F1987" w:rsidRPr="00411B2C" w:rsidRDefault="006F1987" w:rsidP="00DF027C">
                            <w:pPr>
                              <w:jc w:val="center"/>
                              <w:rPr>
                                <w:i/>
                                <w:iCs/>
                                <w:sz w:val="12"/>
                                <w:szCs w:val="12"/>
                                <w:lang w:val="en-IN"/>
                              </w:rPr>
                            </w:pPr>
                          </w:p>
                          <w:p w14:paraId="67B7D09B" w14:textId="1CBFD7A4" w:rsidR="00DF027C" w:rsidRPr="0059190D" w:rsidRDefault="00511049" w:rsidP="00DF027C">
                            <w:pPr>
                              <w:jc w:val="center"/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59190D"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  <w:t>We have considered mushroom dataset for</w:t>
                            </w:r>
                            <w:r w:rsidR="00813BBD" w:rsidRPr="0059190D"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  <w:t xml:space="preserve"> EDA, machine learning techniques and </w:t>
                            </w:r>
                            <w:proofErr w:type="spellStart"/>
                            <w:r w:rsidR="00813BBD" w:rsidRPr="0059190D"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  <w:t>PySpark</w:t>
                            </w:r>
                            <w:proofErr w:type="spellEnd"/>
                            <w:r w:rsidR="00813BBD" w:rsidRPr="0059190D"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  <w:t xml:space="preserve"> recommendation model</w:t>
                            </w:r>
                            <w:r w:rsidR="00E2116F" w:rsidRPr="0059190D"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  <w:t>.</w:t>
                            </w:r>
                          </w:p>
                          <w:p w14:paraId="6BCFE3A3" w14:textId="77777777" w:rsidR="006F1987" w:rsidRPr="0059190D" w:rsidRDefault="006F1987" w:rsidP="00DF027C">
                            <w:pPr>
                              <w:jc w:val="center"/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</w:pPr>
                          </w:p>
                          <w:p w14:paraId="661C5CE6" w14:textId="7B332BEE" w:rsidR="00E2116F" w:rsidRPr="0059190D" w:rsidRDefault="00E2116F" w:rsidP="00DF027C">
                            <w:pPr>
                              <w:jc w:val="center"/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59190D"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  <w:t xml:space="preserve">Source of Dataset: </w:t>
                            </w:r>
                            <w:hyperlink r:id="rId9" w:history="1">
                              <w:r w:rsidR="006F1987" w:rsidRPr="0059190D">
                                <w:rPr>
                                  <w:rStyle w:val="Hyperlink"/>
                                  <w:rFonts w:ascii="Calibri" w:hAnsi="Calibri" w:cs="Calibri"/>
                                  <w:i/>
                                  <w:iCs/>
                                  <w:sz w:val="32"/>
                                  <w:szCs w:val="32"/>
                                  <w:lang w:val="en-IN"/>
                                </w:rPr>
                                <w:t>https://www.kaggle.com/</w:t>
                              </w:r>
                            </w:hyperlink>
                          </w:p>
                          <w:p w14:paraId="7F4A0184" w14:textId="23973364" w:rsidR="006F1987" w:rsidRPr="0059190D" w:rsidRDefault="006F1987" w:rsidP="00DF027C">
                            <w:pPr>
                              <w:jc w:val="center"/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</w:pPr>
                          </w:p>
                          <w:p w14:paraId="7A9B4171" w14:textId="5B15CCC6" w:rsidR="006F1987" w:rsidRPr="0059190D" w:rsidRDefault="006F1987" w:rsidP="00DF027C">
                            <w:pPr>
                              <w:jc w:val="center"/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59190D">
                              <w:rPr>
                                <w:rFonts w:ascii="Calibri" w:hAnsi="Calibri" w:cs="Calibri"/>
                                <w:i/>
                                <w:iCs/>
                                <w:sz w:val="32"/>
                                <w:szCs w:val="32"/>
                                <w:lang w:val="en-IN"/>
                              </w:rPr>
                              <w:t>Our dataset has 23 columns and 8124 rows.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3E43A9F0" w14:textId="77777777" w:rsidTr="00DF027C">
        <w:trPr>
          <w:trHeight w:val="5931"/>
        </w:trPr>
        <w:tc>
          <w:tcPr>
            <w:tcW w:w="9999" w:type="dxa"/>
          </w:tcPr>
          <w:p w14:paraId="095A1213" w14:textId="750DF2C3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157CF145" w14:textId="5F3F500C" w:rsidR="00AE0F9D" w:rsidRDefault="00DF0771" w:rsidP="00DF027C">
            <w:pPr>
              <w:pStyle w:val="Content"/>
            </w:pPr>
            <w:r>
              <w:t>Below is the data:</w:t>
            </w:r>
            <w:r>
              <w:rPr>
                <w:noProof/>
              </w:rPr>
              <w:drawing>
                <wp:inline distT="0" distB="0" distL="0" distR="0" wp14:anchorId="2C589A31" wp14:editId="2F234B8A">
                  <wp:extent cx="6309360" cy="3960495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96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7C684" w14:textId="18D11FF8" w:rsidR="00DF027C" w:rsidRPr="00194026" w:rsidRDefault="00411B2C" w:rsidP="006509EC">
            <w:pPr>
              <w:pStyle w:val="Heading1"/>
              <w:rPr>
                <w:rFonts w:ascii="Bahnschrift" w:hAnsi="Bahnschrift"/>
                <w:sz w:val="36"/>
                <w:szCs w:val="36"/>
                <w:u w:val="single"/>
              </w:rPr>
            </w:pPr>
            <w:r w:rsidRPr="00194026">
              <w:rPr>
                <w:rFonts w:ascii="Bahnschrift" w:hAnsi="Bahnschrift"/>
                <w:sz w:val="36"/>
                <w:szCs w:val="36"/>
                <w:u w:val="single"/>
              </w:rPr>
              <w:t>Data Storage Platform</w:t>
            </w:r>
            <w:r w:rsidR="00C8441B" w:rsidRPr="00194026">
              <w:rPr>
                <w:rFonts w:ascii="Bahnschrift" w:hAnsi="Bahnschrift"/>
                <w:sz w:val="36"/>
                <w:szCs w:val="36"/>
                <w:u w:val="single"/>
              </w:rPr>
              <w:t>:</w:t>
            </w:r>
          </w:p>
          <w:p w14:paraId="2CAE934B" w14:textId="49F2000D" w:rsidR="00411B2C" w:rsidRDefault="00487118" w:rsidP="00DF027C">
            <w:pPr>
              <w:pStyle w:val="Content"/>
            </w:pPr>
            <w:r>
              <w:t xml:space="preserve">We have considered mushroom dataset from Kaggle website. </w:t>
            </w:r>
          </w:p>
          <w:p w14:paraId="63F8D720" w14:textId="48D3DC5B" w:rsidR="00487118" w:rsidRDefault="00487118" w:rsidP="00DF027C">
            <w:pPr>
              <w:pStyle w:val="Content"/>
            </w:pPr>
            <w:r>
              <w:t xml:space="preserve">Our dataset is structured and we can store it in any relational database such as </w:t>
            </w:r>
            <w:r w:rsidR="009C1CE1">
              <w:t>SQL</w:t>
            </w:r>
            <w:r w:rsidR="005D11D2">
              <w:t xml:space="preserve">. </w:t>
            </w:r>
          </w:p>
          <w:p w14:paraId="02B9623C" w14:textId="73664399" w:rsidR="005D11D2" w:rsidRDefault="005D11D2" w:rsidP="00DF027C">
            <w:pPr>
              <w:pStyle w:val="Content"/>
            </w:pPr>
            <w:r>
              <w:t xml:space="preserve">In the use case that we have considered, we have used python libraries such as </w:t>
            </w:r>
            <w:proofErr w:type="spellStart"/>
            <w:r>
              <w:t>PySpark</w:t>
            </w:r>
            <w:proofErr w:type="spellEnd"/>
            <w:r>
              <w:t xml:space="preserve">, </w:t>
            </w:r>
            <w:proofErr w:type="spellStart"/>
            <w:r>
              <w:t>Sklearn</w:t>
            </w:r>
            <w:proofErr w:type="spellEnd"/>
            <w:r>
              <w:t>, Seaborn etc.</w:t>
            </w:r>
          </w:p>
          <w:p w14:paraId="1616B694" w14:textId="29C42F2F" w:rsidR="00411B2C" w:rsidRPr="00194026" w:rsidRDefault="00411B2C" w:rsidP="006509EC">
            <w:pPr>
              <w:pStyle w:val="Heading1"/>
              <w:rPr>
                <w:rFonts w:ascii="Bahnschrift" w:hAnsi="Bahnschrift"/>
                <w:sz w:val="36"/>
                <w:szCs w:val="36"/>
                <w:u w:val="single"/>
              </w:rPr>
            </w:pPr>
            <w:r w:rsidRPr="00194026">
              <w:rPr>
                <w:rFonts w:ascii="Bahnschrift" w:hAnsi="Bahnschrift"/>
                <w:sz w:val="36"/>
                <w:szCs w:val="36"/>
                <w:u w:val="single"/>
              </w:rPr>
              <w:t>Data Transformation</w:t>
            </w:r>
            <w:r w:rsidR="00C8441B" w:rsidRPr="00194026">
              <w:rPr>
                <w:rFonts w:ascii="Bahnschrift" w:hAnsi="Bahnschrift"/>
                <w:sz w:val="36"/>
                <w:szCs w:val="36"/>
                <w:u w:val="single"/>
              </w:rPr>
              <w:t>:</w:t>
            </w:r>
          </w:p>
          <w:p w14:paraId="16FDD582" w14:textId="50B21495" w:rsidR="005D11D2" w:rsidRDefault="005D11D2" w:rsidP="00DF027C">
            <w:pPr>
              <w:pStyle w:val="Content"/>
            </w:pPr>
            <w:r>
              <w:t>Since, ours is the structured data that is capable of storing in any relational database(SQL), we have used dataframe to present and manipulate the data according to the use case.</w:t>
            </w:r>
          </w:p>
          <w:p w14:paraId="5ACC86A6" w14:textId="2F5F367F" w:rsidR="001474BD" w:rsidRDefault="0059190D" w:rsidP="00DF027C">
            <w:pPr>
              <w:pStyle w:val="Content"/>
            </w:pPr>
            <w:r>
              <w:t>We have calculated the total number of null values in each column. Our dataset does not  have any null value in it.</w:t>
            </w:r>
            <w:r w:rsidR="004B0225">
              <w:t xml:space="preserve"> We have used multiple functions to print all basic parameters of each column of dataset.</w:t>
            </w:r>
          </w:p>
          <w:p w14:paraId="61CBFFEC" w14:textId="77777777" w:rsidR="005D11D2" w:rsidRPr="00194026" w:rsidRDefault="005D11D2" w:rsidP="00DF027C">
            <w:pPr>
              <w:pStyle w:val="Content"/>
              <w:rPr>
                <w:sz w:val="22"/>
                <w:szCs w:val="18"/>
              </w:rPr>
            </w:pPr>
          </w:p>
          <w:p w14:paraId="0A4E3AA2" w14:textId="7A126C01" w:rsidR="00411B2C" w:rsidRDefault="00411B2C" w:rsidP="00DF027C">
            <w:pPr>
              <w:pStyle w:val="Content"/>
            </w:pPr>
            <w:r w:rsidRPr="006509EC">
              <w:rPr>
                <w:rFonts w:ascii="Bahnschrift" w:eastAsiaTheme="majorEastAsia" w:hAnsi="Bahnschrift" w:cstheme="majorBidi"/>
                <w:b/>
                <w:color w:val="061F57" w:themeColor="text2" w:themeShade="BF"/>
                <w:kern w:val="28"/>
                <w:sz w:val="36"/>
                <w:szCs w:val="36"/>
                <w:u w:val="single"/>
              </w:rPr>
              <w:lastRenderedPageBreak/>
              <w:t>Visualization and data analytics</w:t>
            </w:r>
            <w:r w:rsidR="00194026" w:rsidRPr="006509EC">
              <w:rPr>
                <w:rFonts w:ascii="Bahnschrift" w:eastAsiaTheme="majorEastAsia" w:hAnsi="Bahnschrift" w:cstheme="majorBidi"/>
                <w:b/>
                <w:color w:val="061F57" w:themeColor="text2" w:themeShade="BF"/>
                <w:kern w:val="28"/>
                <w:sz w:val="36"/>
                <w:szCs w:val="36"/>
                <w:u w:val="single"/>
              </w:rPr>
              <w:t>:</w:t>
            </w:r>
            <w:r>
              <w:br/>
            </w:r>
            <w:r w:rsidR="004B0225">
              <w:t xml:space="preserve">We have used seaborn library to present various plots and graphs. </w:t>
            </w:r>
            <w:r w:rsidR="0013176E">
              <w:t>We have trained various ML models along with a recommendation system. Let us have an overview</w:t>
            </w:r>
          </w:p>
          <w:p w14:paraId="613C1984" w14:textId="20E5DCE0" w:rsidR="00B158BF" w:rsidRPr="00B158BF" w:rsidRDefault="00B158BF" w:rsidP="00B158BF">
            <w:pPr>
              <w:pStyle w:val="Heading1"/>
              <w:jc w:val="center"/>
              <w:rPr>
                <w:rFonts w:ascii="Bahnschrift" w:hAnsi="Bahnschrift"/>
                <w:sz w:val="36"/>
                <w:szCs w:val="36"/>
                <w:u w:val="single"/>
              </w:rPr>
            </w:pPr>
            <w:r w:rsidRPr="009122CA">
              <w:rPr>
                <w:rFonts w:ascii="Bahnschrift" w:hAnsi="Bahnschrift"/>
                <w:sz w:val="36"/>
                <w:szCs w:val="36"/>
                <w:u w:val="single"/>
              </w:rPr>
              <w:t xml:space="preserve">PART </w:t>
            </w:r>
            <w:r>
              <w:rPr>
                <w:rFonts w:ascii="Bahnschrift" w:hAnsi="Bahnschrift"/>
                <w:sz w:val="36"/>
                <w:szCs w:val="36"/>
                <w:u w:val="single"/>
              </w:rPr>
              <w:t>1</w:t>
            </w:r>
            <w:r w:rsidRPr="009122CA">
              <w:rPr>
                <w:rFonts w:ascii="Bahnschrift" w:hAnsi="Bahnschrift"/>
                <w:sz w:val="36"/>
                <w:szCs w:val="36"/>
                <w:u w:val="single"/>
              </w:rPr>
              <w:t xml:space="preserve">: </w:t>
            </w:r>
            <w:r>
              <w:rPr>
                <w:rFonts w:ascii="Bahnschrift" w:hAnsi="Bahnschrift"/>
                <w:sz w:val="36"/>
                <w:szCs w:val="36"/>
                <w:u w:val="single"/>
              </w:rPr>
              <w:t>EXPLORATORY DATA ANALYSIS</w:t>
            </w:r>
          </w:p>
          <w:p w14:paraId="072D5386" w14:textId="3F0D8BA1" w:rsidR="00B158BF" w:rsidRDefault="00B158BF" w:rsidP="00DF027C">
            <w:pPr>
              <w:pStyle w:val="Content"/>
            </w:pPr>
            <w:r>
              <w:t xml:space="preserve">Below are the screenshots of </w:t>
            </w:r>
            <w:proofErr w:type="spellStart"/>
            <w:r>
              <w:t>countplots</w:t>
            </w:r>
            <w:proofErr w:type="spellEnd"/>
            <w:r>
              <w:t>:</w:t>
            </w:r>
          </w:p>
          <w:p w14:paraId="2D5152CF" w14:textId="2D573F8A" w:rsidR="004B0225" w:rsidRDefault="004B0225" w:rsidP="00DF027C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14A230C5" wp14:editId="53F7ABDD">
                  <wp:extent cx="3038340" cy="30708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79" cy="3074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4F1DEA" wp14:editId="053B8B9A">
                  <wp:extent cx="2621280" cy="2847643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888" cy="28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79DD761E" wp14:editId="6229AC1D">
                  <wp:extent cx="2651760" cy="28807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757" cy="28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</w:t>
            </w:r>
            <w:r>
              <w:rPr>
                <w:noProof/>
              </w:rPr>
              <w:drawing>
                <wp:inline distT="0" distB="0" distL="0" distR="0" wp14:anchorId="0D4E2EF9" wp14:editId="0A6EEE5A">
                  <wp:extent cx="2514600" cy="2731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261" cy="273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</w:p>
          <w:p w14:paraId="4D0A6F00" w14:textId="5931B928" w:rsidR="002B11EB" w:rsidRDefault="00794F4B" w:rsidP="00DF027C">
            <w:pPr>
              <w:pStyle w:val="Content"/>
            </w:pPr>
            <w:r>
              <w:t xml:space="preserve">We have presented the </w:t>
            </w:r>
            <w:r w:rsidR="009F3C0B">
              <w:t xml:space="preserve">only four </w:t>
            </w:r>
            <w:proofErr w:type="gramStart"/>
            <w:r>
              <w:t>screenshot</w:t>
            </w:r>
            <w:proofErr w:type="gramEnd"/>
            <w:r>
              <w:t xml:space="preserve"> </w:t>
            </w:r>
            <w:r w:rsidR="008F7D65">
              <w:t xml:space="preserve">of </w:t>
            </w:r>
            <w:proofErr w:type="spellStart"/>
            <w:r>
              <w:t>countplot</w:t>
            </w:r>
            <w:proofErr w:type="spellEnd"/>
            <w:r>
              <w:t xml:space="preserve"> above. We have created the count plot for each column </w:t>
            </w:r>
            <w:r w:rsidR="002B11EB">
              <w:t>this way.</w:t>
            </w:r>
          </w:p>
          <w:p w14:paraId="151E2DA5" w14:textId="7AF1C95B" w:rsidR="001E36CB" w:rsidRDefault="002B11EB" w:rsidP="00DF027C">
            <w:pPr>
              <w:pStyle w:val="Content"/>
              <w:rPr>
                <w:noProof/>
              </w:rPr>
            </w:pPr>
            <w:r>
              <w:lastRenderedPageBreak/>
              <w:t>Below is the h</w:t>
            </w:r>
            <w:r w:rsidR="003B5C21">
              <w:t>eatmap</w:t>
            </w:r>
            <w:r>
              <w:t>:</w:t>
            </w:r>
            <w:r w:rsidR="001E36CB">
              <w:rPr>
                <w:noProof/>
              </w:rPr>
              <w:t xml:space="preserve"> </w:t>
            </w:r>
          </w:p>
          <w:p w14:paraId="597CC26A" w14:textId="45A72C0B" w:rsidR="002B11EB" w:rsidRDefault="001E36CB" w:rsidP="00DF027C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4AFF73D4" wp14:editId="08C686BE">
                  <wp:extent cx="3882664" cy="4183380"/>
                  <wp:effectExtent l="0" t="0" r="381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318" cy="420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17CCF" w14:textId="77777777" w:rsidR="00D05C57" w:rsidRPr="00C55DE3" w:rsidRDefault="00D05C57" w:rsidP="00DF027C">
            <w:pPr>
              <w:pStyle w:val="Content"/>
              <w:rPr>
                <w:sz w:val="12"/>
                <w:szCs w:val="8"/>
              </w:rPr>
            </w:pPr>
          </w:p>
          <w:p w14:paraId="128E0B22" w14:textId="5B2AA335" w:rsidR="004B0225" w:rsidRDefault="001E36CB" w:rsidP="00DF027C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0DC4016C" wp14:editId="31316E67">
                  <wp:extent cx="3069771" cy="34702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253" cy="347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3164E" w14:textId="77777777" w:rsidR="002231A0" w:rsidRDefault="001E36CB" w:rsidP="001E36CB">
            <w:pPr>
              <w:pStyle w:val="Content"/>
              <w:tabs>
                <w:tab w:val="left" w:pos="2748"/>
              </w:tabs>
            </w:pPr>
            <w:r w:rsidRPr="002231A0">
              <w:rPr>
                <w:b/>
                <w:u w:val="single"/>
              </w:rPr>
              <w:lastRenderedPageBreak/>
              <w:t xml:space="preserve">Below are the </w:t>
            </w:r>
            <w:proofErr w:type="spellStart"/>
            <w:r w:rsidRPr="002231A0">
              <w:rPr>
                <w:b/>
                <w:u w:val="single"/>
              </w:rPr>
              <w:t>distplot</w:t>
            </w:r>
            <w:r w:rsidR="002231A0" w:rsidRPr="002231A0">
              <w:rPr>
                <w:b/>
                <w:u w:val="single"/>
              </w:rPr>
              <w:t>s</w:t>
            </w:r>
            <w:proofErr w:type="spellEnd"/>
            <w:r w:rsidRPr="002231A0">
              <w:rPr>
                <w:b/>
                <w:u w:val="single"/>
              </w:rPr>
              <w:t>:</w:t>
            </w:r>
            <w:r w:rsidR="002231A0">
              <w:t xml:space="preserve"> </w:t>
            </w:r>
          </w:p>
          <w:p w14:paraId="0C99F955" w14:textId="363EB7EF" w:rsidR="001E36CB" w:rsidRDefault="002231A0" w:rsidP="001E36CB">
            <w:pPr>
              <w:pStyle w:val="Content"/>
              <w:tabs>
                <w:tab w:val="left" w:pos="2748"/>
              </w:tabs>
            </w:pPr>
            <w:r>
              <w:t xml:space="preserve">We have used </w:t>
            </w:r>
            <w:proofErr w:type="spellStart"/>
            <w:r>
              <w:t>distplot</w:t>
            </w:r>
            <w:proofErr w:type="spellEnd"/>
            <w:r>
              <w:t>( ) function from seaborn library.</w:t>
            </w:r>
          </w:p>
          <w:p w14:paraId="7CF58FBC" w14:textId="2CA3D0E5" w:rsidR="001E36CB" w:rsidRDefault="001E36CB" w:rsidP="001E36CB">
            <w:pPr>
              <w:pStyle w:val="Content"/>
              <w:tabs>
                <w:tab w:val="left" w:pos="2748"/>
              </w:tabs>
            </w:pPr>
            <w:r>
              <w:rPr>
                <w:noProof/>
              </w:rPr>
              <w:drawing>
                <wp:inline distT="0" distB="0" distL="0" distR="0" wp14:anchorId="06482118" wp14:editId="22C8F852">
                  <wp:extent cx="2764182" cy="30937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507" cy="3097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C8A7FEE" wp14:editId="33144B91">
                  <wp:extent cx="2871880" cy="314706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748" cy="31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91A527" w14:textId="587125A4" w:rsidR="001E36CB" w:rsidRDefault="001E36CB" w:rsidP="001E36CB">
            <w:pPr>
              <w:pStyle w:val="Content"/>
              <w:tabs>
                <w:tab w:val="left" w:pos="2748"/>
              </w:tabs>
            </w:pPr>
            <w:r>
              <w:rPr>
                <w:noProof/>
              </w:rPr>
              <w:drawing>
                <wp:inline distT="0" distB="0" distL="0" distR="0" wp14:anchorId="15DB7CA1" wp14:editId="292DEB13">
                  <wp:extent cx="2816250" cy="3086100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760" cy="3093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3358E1C1" wp14:editId="060BDA99">
                  <wp:extent cx="2766060" cy="303110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972" cy="3047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7649C" w14:textId="69EC7F04" w:rsidR="003B5C21" w:rsidRDefault="003B5C21" w:rsidP="003B5C21">
            <w:pPr>
              <w:pStyle w:val="Content"/>
            </w:pPr>
            <w:r>
              <w:t xml:space="preserve">We have presented </w:t>
            </w:r>
            <w:r>
              <w:t xml:space="preserve">above </w:t>
            </w:r>
            <w:r>
              <w:t>the screenshot</w:t>
            </w:r>
            <w:r>
              <w:t>s</w:t>
            </w:r>
            <w:r>
              <w:t xml:space="preserve"> of 4 </w:t>
            </w:r>
            <w:proofErr w:type="spellStart"/>
            <w:r>
              <w:t>dist</w:t>
            </w:r>
            <w:r>
              <w:t>plots</w:t>
            </w:r>
            <w:proofErr w:type="spellEnd"/>
            <w:r>
              <w:t xml:space="preserve"> </w:t>
            </w:r>
            <w:r>
              <w:t>only</w:t>
            </w:r>
            <w:r>
              <w:t xml:space="preserve">. We have created the </w:t>
            </w:r>
            <w:proofErr w:type="spellStart"/>
            <w:r>
              <w:t>dis</w:t>
            </w:r>
            <w:r>
              <w:t>t</w:t>
            </w:r>
            <w:proofErr w:type="spellEnd"/>
            <w:r>
              <w:t xml:space="preserve"> plot for each column this way.</w:t>
            </w:r>
          </w:p>
          <w:p w14:paraId="67F2A36D" w14:textId="59AF4FE7" w:rsidR="001E36CB" w:rsidRDefault="001E36CB" w:rsidP="001E36CB">
            <w:pPr>
              <w:pStyle w:val="Content"/>
              <w:tabs>
                <w:tab w:val="left" w:pos="2748"/>
              </w:tabs>
            </w:pPr>
          </w:p>
          <w:p w14:paraId="72A51DC1" w14:textId="43735E3D" w:rsidR="00642D69" w:rsidRDefault="00642D69" w:rsidP="001E36CB">
            <w:pPr>
              <w:pStyle w:val="Content"/>
              <w:tabs>
                <w:tab w:val="left" w:pos="2748"/>
              </w:tabs>
            </w:pPr>
          </w:p>
          <w:p w14:paraId="3BF31E01" w14:textId="78D2F004" w:rsidR="00642D69" w:rsidRDefault="00642D69" w:rsidP="001E36CB">
            <w:pPr>
              <w:pStyle w:val="Content"/>
              <w:tabs>
                <w:tab w:val="left" w:pos="2748"/>
              </w:tabs>
            </w:pPr>
          </w:p>
          <w:p w14:paraId="4F4EB99F" w14:textId="77777777" w:rsidR="00642D69" w:rsidRDefault="00642D69" w:rsidP="001E36CB">
            <w:pPr>
              <w:pStyle w:val="Content"/>
              <w:tabs>
                <w:tab w:val="left" w:pos="2748"/>
              </w:tabs>
            </w:pPr>
          </w:p>
          <w:p w14:paraId="2F92403D" w14:textId="77777777" w:rsidR="002231A0" w:rsidRPr="009122CA" w:rsidRDefault="002231A0" w:rsidP="002231A0">
            <w:pPr>
              <w:pStyle w:val="Heading1"/>
              <w:jc w:val="center"/>
              <w:rPr>
                <w:rFonts w:ascii="Bahnschrift" w:hAnsi="Bahnschrift"/>
                <w:sz w:val="36"/>
                <w:szCs w:val="36"/>
                <w:u w:val="single"/>
              </w:rPr>
            </w:pPr>
            <w:r w:rsidRPr="009122CA">
              <w:rPr>
                <w:rFonts w:ascii="Bahnschrift" w:hAnsi="Bahnschrift"/>
                <w:sz w:val="36"/>
                <w:szCs w:val="36"/>
                <w:u w:val="single"/>
              </w:rPr>
              <w:lastRenderedPageBreak/>
              <w:t>PART 2: MACHINE LEARNING MODELS</w:t>
            </w:r>
          </w:p>
          <w:p w14:paraId="5DE03A11" w14:textId="0BEA1E1F" w:rsidR="001E36CB" w:rsidRDefault="001E36CB" w:rsidP="001E36CB">
            <w:pPr>
              <w:pStyle w:val="Content"/>
              <w:tabs>
                <w:tab w:val="left" w:pos="2748"/>
              </w:tabs>
            </w:pPr>
            <w:r>
              <w:t>We have implemented 4 machine learning model in our project. Below are the screenshots of regression plot of each of the machine learning model:</w:t>
            </w:r>
          </w:p>
          <w:p w14:paraId="150BF84A" w14:textId="2C7D506B" w:rsidR="001E36CB" w:rsidRDefault="00F32342" w:rsidP="00F32342">
            <w:pPr>
              <w:pStyle w:val="Content"/>
              <w:numPr>
                <w:ilvl w:val="0"/>
                <w:numId w:val="4"/>
              </w:numPr>
              <w:tabs>
                <w:tab w:val="left" w:pos="2748"/>
              </w:tabs>
            </w:pPr>
            <w:r>
              <w:t>Logistic Regression:</w:t>
            </w:r>
          </w:p>
          <w:p w14:paraId="5BF197FA" w14:textId="78A8E864" w:rsidR="00FA57E8" w:rsidRDefault="00FA57E8" w:rsidP="00FA57E8">
            <w:pPr>
              <w:pStyle w:val="ListParagraph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Accuracy of the model: </w:t>
            </w:r>
            <w:r>
              <w:rPr>
                <w:b w:val="0"/>
                <w:bCs/>
              </w:rPr>
              <w:t>94.26</w:t>
            </w:r>
            <w:r>
              <w:rPr>
                <w:b w:val="0"/>
                <w:bCs/>
              </w:rPr>
              <w:t>%</w:t>
            </w:r>
            <w:r>
              <w:rPr>
                <w:b w:val="0"/>
                <w:bCs/>
              </w:rPr>
              <w:t>. We have also presented the confusion matrix.</w:t>
            </w:r>
          </w:p>
          <w:p w14:paraId="5E82D350" w14:textId="77777777" w:rsidR="00FA57E8" w:rsidRDefault="00FA57E8" w:rsidP="00FA57E8">
            <w:pPr>
              <w:pStyle w:val="Content"/>
              <w:tabs>
                <w:tab w:val="left" w:pos="2748"/>
              </w:tabs>
              <w:ind w:left="720"/>
            </w:pPr>
          </w:p>
          <w:p w14:paraId="53FCC4FE" w14:textId="6B15F39B" w:rsidR="00F32342" w:rsidRDefault="00F32342" w:rsidP="00F32342">
            <w:pPr>
              <w:pStyle w:val="Content"/>
              <w:tabs>
                <w:tab w:val="left" w:pos="2748"/>
                <w:tab w:val="left" w:pos="5484"/>
              </w:tabs>
              <w:ind w:left="720"/>
            </w:pPr>
            <w:r>
              <w:rPr>
                <w:noProof/>
              </w:rPr>
              <w:drawing>
                <wp:inline distT="0" distB="0" distL="0" distR="0" wp14:anchorId="7D43AAA2" wp14:editId="14508BB3">
                  <wp:extent cx="2393578" cy="2712720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3212" cy="2723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  <w:t xml:space="preserve"> </w:t>
            </w:r>
            <w:r>
              <w:rPr>
                <w:noProof/>
              </w:rPr>
              <w:drawing>
                <wp:inline distT="0" distB="0" distL="0" distR="0" wp14:anchorId="5F358184" wp14:editId="7E5B595A">
                  <wp:extent cx="2400605" cy="27279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296" cy="273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F933C3" w14:textId="77777777" w:rsidR="00DF027C" w:rsidRDefault="00DF027C" w:rsidP="00DF027C">
            <w:pPr>
              <w:pStyle w:val="Content"/>
              <w:rPr>
                <w:i/>
                <w:sz w:val="36"/>
              </w:rPr>
            </w:pPr>
          </w:p>
        </w:tc>
      </w:tr>
    </w:tbl>
    <w:p w14:paraId="44DB3DD2" w14:textId="214F818A" w:rsidR="0087605E" w:rsidRDefault="00F32342" w:rsidP="00F32342">
      <w:pPr>
        <w:pStyle w:val="ListParagraph"/>
        <w:numPr>
          <w:ilvl w:val="0"/>
          <w:numId w:val="4"/>
        </w:numPr>
        <w:rPr>
          <w:b w:val="0"/>
        </w:rPr>
      </w:pPr>
      <w:r w:rsidRPr="00F32342">
        <w:rPr>
          <w:b w:val="0"/>
        </w:rPr>
        <w:lastRenderedPageBreak/>
        <w:t>KNN</w:t>
      </w:r>
      <w:r w:rsidR="00FA57E8">
        <w:rPr>
          <w:b w:val="0"/>
        </w:rPr>
        <w:t>:</w:t>
      </w:r>
    </w:p>
    <w:p w14:paraId="022941D6" w14:textId="16304BF0" w:rsidR="00FA57E8" w:rsidRPr="00F32342" w:rsidRDefault="00FA57E8" w:rsidP="00FA57E8">
      <w:pPr>
        <w:pStyle w:val="ListParagraph"/>
        <w:rPr>
          <w:b w:val="0"/>
        </w:rPr>
      </w:pPr>
      <w:r>
        <w:rPr>
          <w:b w:val="0"/>
        </w:rPr>
        <w:t>Accuracy of the model is 100%</w:t>
      </w:r>
    </w:p>
    <w:p w14:paraId="4B6739C7" w14:textId="2A1650CD" w:rsidR="00F32342" w:rsidRDefault="00FA57E8" w:rsidP="00F32342">
      <w:pPr>
        <w:pStyle w:val="ListParagraph"/>
      </w:pPr>
      <w:r>
        <w:rPr>
          <w:b w:val="0"/>
          <w:noProof/>
        </w:rPr>
        <w:drawing>
          <wp:inline distT="0" distB="0" distL="0" distR="0" wp14:anchorId="6864AF46" wp14:editId="7F779F8C">
            <wp:extent cx="2534771" cy="2872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147" cy="287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A084" w14:textId="25E8ABD7" w:rsidR="00B70CE4" w:rsidRDefault="00B70CE4" w:rsidP="00F32342">
      <w:pPr>
        <w:pStyle w:val="ListParagraph"/>
      </w:pPr>
    </w:p>
    <w:p w14:paraId="6A15204F" w14:textId="77777777" w:rsidR="00B70CE4" w:rsidRDefault="00B70CE4" w:rsidP="00F32342">
      <w:pPr>
        <w:pStyle w:val="ListParagraph"/>
      </w:pPr>
    </w:p>
    <w:p w14:paraId="080F3C87" w14:textId="55DDEA56" w:rsidR="00FA57E8" w:rsidRPr="00FA57E8" w:rsidRDefault="00FA57E8" w:rsidP="00FA57E8">
      <w:pPr>
        <w:pStyle w:val="ListParagraph"/>
        <w:numPr>
          <w:ilvl w:val="0"/>
          <w:numId w:val="4"/>
        </w:numPr>
        <w:rPr>
          <w:b w:val="0"/>
        </w:rPr>
      </w:pPr>
      <w:r w:rsidRPr="00FA57E8">
        <w:rPr>
          <w:b w:val="0"/>
          <w:bCs/>
        </w:rPr>
        <w:t>Decision Tree Classifier:</w:t>
      </w:r>
    </w:p>
    <w:p w14:paraId="3D73CF44" w14:textId="3CBF5F16" w:rsidR="00FA57E8" w:rsidRPr="00FA57E8" w:rsidRDefault="00FA57E8" w:rsidP="00FA57E8">
      <w:pPr>
        <w:pStyle w:val="ListParagraph"/>
        <w:rPr>
          <w:b w:val="0"/>
        </w:rPr>
      </w:pPr>
      <w:r>
        <w:rPr>
          <w:b w:val="0"/>
          <w:bCs/>
        </w:rPr>
        <w:t>Accuracy of the model is 73.1%</w:t>
      </w:r>
    </w:p>
    <w:p w14:paraId="55CFF95E" w14:textId="1C948B44" w:rsidR="00FA57E8" w:rsidRDefault="00FA57E8" w:rsidP="00FA57E8">
      <w:pPr>
        <w:pStyle w:val="ListParagraph"/>
        <w:rPr>
          <w:b w:val="0"/>
          <w:bCs/>
        </w:rPr>
      </w:pPr>
      <w:r>
        <w:rPr>
          <w:bCs/>
          <w:noProof/>
        </w:rPr>
        <w:drawing>
          <wp:inline distT="0" distB="0" distL="0" distR="0" wp14:anchorId="5CBC0C93" wp14:editId="7DF434A5">
            <wp:extent cx="2628900" cy="2979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529" cy="29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63C8" w14:textId="5F5E8973" w:rsidR="00FA57E8" w:rsidRDefault="00FA57E8" w:rsidP="00FA57E8">
      <w:pPr>
        <w:pStyle w:val="ListParagraph"/>
        <w:numPr>
          <w:ilvl w:val="0"/>
          <w:numId w:val="4"/>
        </w:numPr>
        <w:rPr>
          <w:b w:val="0"/>
          <w:bCs/>
        </w:rPr>
      </w:pPr>
      <w:r>
        <w:rPr>
          <w:b w:val="0"/>
          <w:bCs/>
        </w:rPr>
        <w:t>Random Forest Classifier</w:t>
      </w:r>
    </w:p>
    <w:p w14:paraId="31420313" w14:textId="77777777" w:rsidR="00FA57E8" w:rsidRDefault="00FA57E8" w:rsidP="00FA57E8">
      <w:pPr>
        <w:pStyle w:val="ListParagraph"/>
        <w:rPr>
          <w:b w:val="0"/>
          <w:bCs/>
        </w:rPr>
      </w:pPr>
      <w:r>
        <w:rPr>
          <w:b w:val="0"/>
          <w:bCs/>
        </w:rPr>
        <w:t>Accuracy of the model: 100%</w:t>
      </w:r>
    </w:p>
    <w:p w14:paraId="48CBEED9" w14:textId="5B3B054E" w:rsidR="00FA57E8" w:rsidRDefault="00FA57E8" w:rsidP="00FA57E8">
      <w:pPr>
        <w:pStyle w:val="ListParagraph"/>
        <w:rPr>
          <w:b w:val="0"/>
          <w:bCs/>
        </w:rPr>
      </w:pPr>
      <w:r>
        <w:rPr>
          <w:bCs/>
          <w:noProof/>
        </w:rPr>
        <w:drawing>
          <wp:inline distT="0" distB="0" distL="0" distR="0" wp14:anchorId="18DE9DF2" wp14:editId="117518C6">
            <wp:extent cx="2884394" cy="3268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092" cy="327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59D5" w14:textId="4B69C3A2" w:rsidR="00E61034" w:rsidRDefault="00E329CA" w:rsidP="003B5C21">
      <w:pPr>
        <w:pStyle w:val="ListParagraph"/>
        <w:ind w:left="0"/>
        <w:rPr>
          <w:b w:val="0"/>
          <w:bCs/>
        </w:rPr>
      </w:pPr>
      <w:r>
        <w:rPr>
          <w:b w:val="0"/>
          <w:bCs/>
        </w:rPr>
        <w:t>We  have trained models that we can use further for prediction.</w:t>
      </w:r>
    </w:p>
    <w:p w14:paraId="100E148E" w14:textId="77777777" w:rsidR="00B70CE4" w:rsidRDefault="00B70CE4" w:rsidP="003B5C21">
      <w:pPr>
        <w:pStyle w:val="ListParagraph"/>
        <w:ind w:left="0"/>
        <w:rPr>
          <w:b w:val="0"/>
          <w:bCs/>
        </w:rPr>
      </w:pPr>
    </w:p>
    <w:p w14:paraId="709A3687" w14:textId="644B5368" w:rsidR="00B70CE4" w:rsidRPr="009122CA" w:rsidRDefault="009122CA" w:rsidP="009122CA">
      <w:pPr>
        <w:pStyle w:val="Heading1"/>
        <w:jc w:val="center"/>
        <w:rPr>
          <w:rFonts w:ascii="Bahnschrift" w:hAnsi="Bahnschrift"/>
          <w:sz w:val="36"/>
          <w:szCs w:val="36"/>
          <w:u w:val="single"/>
        </w:rPr>
      </w:pPr>
      <w:r w:rsidRPr="009122CA">
        <w:rPr>
          <w:rFonts w:ascii="Bahnschrift" w:hAnsi="Bahnschrift"/>
          <w:sz w:val="36"/>
          <w:szCs w:val="36"/>
          <w:u w:val="single"/>
        </w:rPr>
        <w:lastRenderedPageBreak/>
        <w:t xml:space="preserve">PART </w:t>
      </w:r>
      <w:r>
        <w:rPr>
          <w:rFonts w:ascii="Bahnschrift" w:hAnsi="Bahnschrift"/>
          <w:sz w:val="36"/>
          <w:szCs w:val="36"/>
          <w:u w:val="single"/>
        </w:rPr>
        <w:t>3: RECOMENDATION</w:t>
      </w:r>
      <w:r w:rsidRPr="009122CA">
        <w:rPr>
          <w:rFonts w:ascii="Bahnschrift" w:hAnsi="Bahnschrift"/>
          <w:sz w:val="36"/>
          <w:szCs w:val="36"/>
          <w:u w:val="single"/>
        </w:rPr>
        <w:t xml:space="preserve"> MODEL</w:t>
      </w:r>
      <w:r w:rsidRPr="009122CA">
        <w:rPr>
          <w:rFonts w:ascii="Bahnschrift" w:hAnsi="Bahnschrift"/>
          <w:sz w:val="36"/>
          <w:szCs w:val="36"/>
        </w:rPr>
        <w:t xml:space="preserve"> </w:t>
      </w:r>
      <w:r>
        <w:rPr>
          <w:rFonts w:ascii="Bahnschrift" w:hAnsi="Bahnschrift"/>
          <w:sz w:val="36"/>
          <w:szCs w:val="36"/>
          <w:u w:val="single"/>
        </w:rPr>
        <w:t>(USING PYSPARK ALS)</w:t>
      </w:r>
    </w:p>
    <w:p w14:paraId="3383042B" w14:textId="180428DA" w:rsidR="00E329CA" w:rsidRDefault="00B70CE4" w:rsidP="003B5C21">
      <w:pPr>
        <w:pStyle w:val="ListParagraph"/>
        <w:ind w:left="0"/>
        <w:rPr>
          <w:b w:val="0"/>
          <w:bCs/>
        </w:rPr>
      </w:pPr>
      <w:r>
        <w:rPr>
          <w:b w:val="0"/>
          <w:bCs/>
        </w:rPr>
        <w:t>Apart from machine learning models, w</w:t>
      </w:r>
      <w:r w:rsidR="00E329CA">
        <w:rPr>
          <w:b w:val="0"/>
          <w:bCs/>
        </w:rPr>
        <w:t>e have also generated a recommendation system t</w:t>
      </w:r>
      <w:r>
        <w:rPr>
          <w:b w:val="0"/>
          <w:bCs/>
        </w:rPr>
        <w:t xml:space="preserve">hat is capable of predicting the class of mushroom based on odor and other parameters. </w:t>
      </w:r>
    </w:p>
    <w:p w14:paraId="6F773CF3" w14:textId="0483A83E" w:rsidR="00B70CE4" w:rsidRDefault="00B70CE4" w:rsidP="003B5C21">
      <w:pPr>
        <w:pStyle w:val="ListParagraph"/>
        <w:ind w:left="0"/>
        <w:rPr>
          <w:b w:val="0"/>
          <w:bCs/>
        </w:rPr>
      </w:pPr>
      <w:r>
        <w:rPr>
          <w:noProof/>
        </w:rPr>
        <w:drawing>
          <wp:inline distT="0" distB="0" distL="0" distR="0" wp14:anchorId="0C6C4A18" wp14:editId="23B8D65C">
            <wp:extent cx="4854575" cy="737274"/>
            <wp:effectExtent l="0" t="0" r="317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1273" cy="7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106A" w14:textId="6EC79908" w:rsidR="00990928" w:rsidRDefault="00990928" w:rsidP="003B5C21">
      <w:pPr>
        <w:pStyle w:val="ListParagraph"/>
        <w:ind w:left="0"/>
        <w:rPr>
          <w:b w:val="0"/>
          <w:bCs/>
        </w:rPr>
      </w:pPr>
      <w:r>
        <w:rPr>
          <w:noProof/>
        </w:rPr>
        <w:drawing>
          <wp:inline distT="0" distB="0" distL="0" distR="0" wp14:anchorId="7A46CBED" wp14:editId="026EF80B">
            <wp:extent cx="6309360" cy="15608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EBB0" w14:textId="3BDDF85E" w:rsidR="00B70CE4" w:rsidRDefault="00B70CE4" w:rsidP="003B5C21">
      <w:pPr>
        <w:pStyle w:val="ListParagraph"/>
        <w:ind w:left="0"/>
        <w:rPr>
          <w:b w:val="0"/>
          <w:bCs/>
        </w:rPr>
      </w:pPr>
      <w:r>
        <w:rPr>
          <w:noProof/>
        </w:rPr>
        <w:drawing>
          <wp:inline distT="0" distB="0" distL="0" distR="0" wp14:anchorId="1A8AEA7A" wp14:editId="3C95400F">
            <wp:extent cx="4893004" cy="40386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300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FF8E" w14:textId="7FBFDF4B" w:rsidR="00B56000" w:rsidRDefault="0073590B" w:rsidP="003B5C21">
      <w:pPr>
        <w:pStyle w:val="ListParagraph"/>
        <w:ind w:left="0"/>
        <w:rPr>
          <w:b w:val="0"/>
          <w:bCs/>
        </w:rPr>
      </w:pPr>
      <w:r>
        <w:rPr>
          <w:b w:val="0"/>
          <w:bCs/>
        </w:rPr>
        <w:t xml:space="preserve">We can further use this model to predict the class of mushroom. </w:t>
      </w:r>
    </w:p>
    <w:p w14:paraId="3E159A54" w14:textId="32E6050B" w:rsidR="0073590B" w:rsidRPr="0011615F" w:rsidRDefault="00B56000" w:rsidP="003B5C21">
      <w:pPr>
        <w:pStyle w:val="ListParagraph"/>
        <w:ind w:left="0"/>
        <w:rPr>
          <w:b w:val="0"/>
          <w:bCs/>
          <w:i/>
          <w:u w:val="dotted"/>
        </w:rPr>
      </w:pPr>
      <w:r w:rsidRPr="0011615F">
        <w:rPr>
          <w:b w:val="0"/>
          <w:bCs/>
          <w:i/>
          <w:u w:val="dotted"/>
        </w:rPr>
        <w:t xml:space="preserve">For each </w:t>
      </w:r>
      <w:proofErr w:type="gramStart"/>
      <w:r w:rsidRPr="0011615F">
        <w:rPr>
          <w:b w:val="0"/>
          <w:bCs/>
          <w:i/>
          <w:u w:val="dotted"/>
        </w:rPr>
        <w:t>step by step</w:t>
      </w:r>
      <w:proofErr w:type="gramEnd"/>
      <w:r w:rsidRPr="0011615F">
        <w:rPr>
          <w:b w:val="0"/>
          <w:bCs/>
          <w:i/>
          <w:u w:val="dotted"/>
        </w:rPr>
        <w:t xml:space="preserve"> execution, </w:t>
      </w:r>
      <w:r w:rsidR="00817390">
        <w:rPr>
          <w:b w:val="0"/>
          <w:bCs/>
          <w:i/>
          <w:u w:val="dotted"/>
        </w:rPr>
        <w:t xml:space="preserve">please refer the </w:t>
      </w:r>
      <w:r w:rsidRPr="0011615F">
        <w:rPr>
          <w:b w:val="0"/>
          <w:bCs/>
          <w:i/>
          <w:u w:val="dotted"/>
        </w:rPr>
        <w:t>attached the code file(.</w:t>
      </w:r>
      <w:proofErr w:type="spellStart"/>
      <w:r w:rsidRPr="0011615F">
        <w:rPr>
          <w:b w:val="0"/>
          <w:bCs/>
          <w:i/>
          <w:u w:val="dotted"/>
        </w:rPr>
        <w:t>ipynb</w:t>
      </w:r>
      <w:proofErr w:type="spellEnd"/>
      <w:r w:rsidRPr="0011615F">
        <w:rPr>
          <w:b w:val="0"/>
          <w:bCs/>
          <w:i/>
          <w:u w:val="dotted"/>
        </w:rPr>
        <w:t xml:space="preserve">). </w:t>
      </w:r>
    </w:p>
    <w:p w14:paraId="502E5208" w14:textId="3B5BF0B2" w:rsidR="00B56000" w:rsidRDefault="00B56000" w:rsidP="003B5C21">
      <w:pPr>
        <w:pStyle w:val="ListParagraph"/>
        <w:ind w:left="0"/>
        <w:rPr>
          <w:b w:val="0"/>
          <w:bCs/>
          <w:i/>
          <w:u w:val="dotted"/>
        </w:rPr>
      </w:pPr>
      <w:r w:rsidRPr="0011615F">
        <w:rPr>
          <w:b w:val="0"/>
          <w:bCs/>
          <w:i/>
          <w:u w:val="dotted"/>
        </w:rPr>
        <w:t xml:space="preserve">Requirements: </w:t>
      </w:r>
      <w:proofErr w:type="spellStart"/>
      <w:r w:rsidRPr="0011615F">
        <w:rPr>
          <w:b w:val="0"/>
          <w:bCs/>
          <w:i/>
          <w:u w:val="dotted"/>
        </w:rPr>
        <w:t>Jupyter</w:t>
      </w:r>
      <w:proofErr w:type="spellEnd"/>
      <w:r w:rsidRPr="0011615F">
        <w:rPr>
          <w:b w:val="0"/>
          <w:bCs/>
          <w:i/>
          <w:u w:val="dotted"/>
        </w:rPr>
        <w:t xml:space="preserve"> notebook (alternatively, Google </w:t>
      </w:r>
      <w:r w:rsidR="0011615F" w:rsidRPr="0011615F">
        <w:rPr>
          <w:b w:val="0"/>
          <w:bCs/>
          <w:i/>
          <w:u w:val="dotted"/>
        </w:rPr>
        <w:t>Collaboratory</w:t>
      </w:r>
      <w:r w:rsidRPr="0011615F">
        <w:rPr>
          <w:b w:val="0"/>
          <w:bCs/>
          <w:i/>
          <w:u w:val="dotted"/>
        </w:rPr>
        <w:t>)</w:t>
      </w:r>
    </w:p>
    <w:sectPr w:rsidR="00B56000" w:rsidSect="00DF027C">
      <w:headerReference w:type="default" r:id="rId29"/>
      <w:footerReference w:type="default" r:id="rId30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E29D7" w14:textId="77777777" w:rsidR="00D66FA2" w:rsidRDefault="00D66FA2">
      <w:r>
        <w:separator/>
      </w:r>
    </w:p>
    <w:p w14:paraId="665800D5" w14:textId="77777777" w:rsidR="00D66FA2" w:rsidRDefault="00D66FA2"/>
  </w:endnote>
  <w:endnote w:type="continuationSeparator" w:id="0">
    <w:p w14:paraId="7712B472" w14:textId="77777777" w:rsidR="00D66FA2" w:rsidRDefault="00D66FA2">
      <w:r>
        <w:continuationSeparator/>
      </w:r>
    </w:p>
    <w:p w14:paraId="23A17918" w14:textId="77777777" w:rsidR="00D66FA2" w:rsidRDefault="00D66F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439"/>
      <w:gridCol w:w="497"/>
    </w:tblGrid>
    <w:tr w:rsidR="0056078C" w14:paraId="23FE4D6F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F0D29" w:themeColor="text1"/>
              <w:sz w:val="24"/>
              <w:szCs w:val="20"/>
            </w:rPr>
            <w:alias w:val="Author"/>
            <w:tag w:val=""/>
            <w:id w:val="1534539408"/>
            <w:placeholder>
              <w:docPart w:val="FD20A37FCF0245758B1907BFF293E64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1AA2B81" w14:textId="4B0A759D" w:rsidR="0056078C" w:rsidRDefault="0056078C" w:rsidP="0056078C">
              <w:pPr>
                <w:pStyle w:val="Header"/>
                <w:jc w:val="right"/>
                <w:rPr>
                  <w:caps/>
                  <w:color w:val="0F0D29" w:themeColor="text1"/>
                </w:rPr>
              </w:pPr>
              <w:r w:rsidRPr="0056078C">
                <w:rPr>
                  <w:caps/>
                  <w:color w:val="0F0D29" w:themeColor="text1"/>
                  <w:sz w:val="24"/>
                  <w:szCs w:val="20"/>
                </w:rPr>
                <w:t>Gabriel Sundalkar</w:t>
              </w:r>
            </w:p>
          </w:sdtContent>
        </w:sdt>
      </w:tc>
      <w:tc>
        <w:tcPr>
          <w:tcW w:w="250" w:type="pct"/>
          <w:shd w:val="clear" w:color="auto" w:fill="3592CF" w:themeFill="accent2"/>
          <w:vAlign w:val="center"/>
        </w:tcPr>
        <w:p w14:paraId="5853DAD0" w14:textId="77777777" w:rsidR="0056078C" w:rsidRDefault="0056078C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FB38AB8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A7A5D" w14:textId="77777777" w:rsidR="00D66FA2" w:rsidRDefault="00D66FA2">
      <w:r>
        <w:separator/>
      </w:r>
    </w:p>
    <w:p w14:paraId="09553D7F" w14:textId="77777777" w:rsidR="00D66FA2" w:rsidRDefault="00D66FA2"/>
  </w:footnote>
  <w:footnote w:type="continuationSeparator" w:id="0">
    <w:p w14:paraId="6FBF5413" w14:textId="77777777" w:rsidR="00D66FA2" w:rsidRDefault="00D66FA2">
      <w:r>
        <w:continuationSeparator/>
      </w:r>
    </w:p>
    <w:p w14:paraId="1A096161" w14:textId="77777777" w:rsidR="00D66FA2" w:rsidRDefault="00D66F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69ABA94A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B77B019" w14:textId="77777777" w:rsidR="00D077E9" w:rsidRDefault="00D077E9">
          <w:pPr>
            <w:pStyle w:val="Header"/>
          </w:pPr>
        </w:p>
      </w:tc>
    </w:tr>
  </w:tbl>
  <w:p w14:paraId="798A5F9C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01CD5"/>
    <w:multiLevelType w:val="hybridMultilevel"/>
    <w:tmpl w:val="AB1CF7EC"/>
    <w:lvl w:ilvl="0" w:tplc="C502841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634A05"/>
    <w:multiLevelType w:val="hybridMultilevel"/>
    <w:tmpl w:val="2514DC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E1B02"/>
    <w:multiLevelType w:val="hybridMultilevel"/>
    <w:tmpl w:val="89BC98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4523C"/>
    <w:multiLevelType w:val="hybridMultilevel"/>
    <w:tmpl w:val="2CAAD8D0"/>
    <w:lvl w:ilvl="0" w:tplc="26A297B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049"/>
    <w:rsid w:val="0002482E"/>
    <w:rsid w:val="00050324"/>
    <w:rsid w:val="000A0150"/>
    <w:rsid w:val="000E63C9"/>
    <w:rsid w:val="0011615F"/>
    <w:rsid w:val="00117324"/>
    <w:rsid w:val="00130E9D"/>
    <w:rsid w:val="0013176E"/>
    <w:rsid w:val="001474BD"/>
    <w:rsid w:val="00150A6D"/>
    <w:rsid w:val="00185B35"/>
    <w:rsid w:val="00194026"/>
    <w:rsid w:val="001E36CB"/>
    <w:rsid w:val="001F2BC8"/>
    <w:rsid w:val="001F5F6B"/>
    <w:rsid w:val="002231A0"/>
    <w:rsid w:val="00243EBC"/>
    <w:rsid w:val="00246A35"/>
    <w:rsid w:val="00284348"/>
    <w:rsid w:val="002B11EB"/>
    <w:rsid w:val="002F0DFF"/>
    <w:rsid w:val="002F51F5"/>
    <w:rsid w:val="00312137"/>
    <w:rsid w:val="00330359"/>
    <w:rsid w:val="003358A9"/>
    <w:rsid w:val="0033762F"/>
    <w:rsid w:val="00342FD1"/>
    <w:rsid w:val="00366C7E"/>
    <w:rsid w:val="00384EA3"/>
    <w:rsid w:val="003A39A1"/>
    <w:rsid w:val="003B5C21"/>
    <w:rsid w:val="003C2191"/>
    <w:rsid w:val="003D3863"/>
    <w:rsid w:val="004110DE"/>
    <w:rsid w:val="00411B2C"/>
    <w:rsid w:val="0044085A"/>
    <w:rsid w:val="00487118"/>
    <w:rsid w:val="004A678D"/>
    <w:rsid w:val="004B0225"/>
    <w:rsid w:val="004B21A5"/>
    <w:rsid w:val="005037F0"/>
    <w:rsid w:val="00511049"/>
    <w:rsid w:val="00516A86"/>
    <w:rsid w:val="005275F6"/>
    <w:rsid w:val="00530524"/>
    <w:rsid w:val="0056078C"/>
    <w:rsid w:val="00572102"/>
    <w:rsid w:val="0059190D"/>
    <w:rsid w:val="005D11D2"/>
    <w:rsid w:val="005F1BB0"/>
    <w:rsid w:val="00632C52"/>
    <w:rsid w:val="00642D69"/>
    <w:rsid w:val="00643A90"/>
    <w:rsid w:val="006509EC"/>
    <w:rsid w:val="00656C4D"/>
    <w:rsid w:val="00671503"/>
    <w:rsid w:val="00672224"/>
    <w:rsid w:val="00691398"/>
    <w:rsid w:val="006E5716"/>
    <w:rsid w:val="006F1987"/>
    <w:rsid w:val="007302B3"/>
    <w:rsid w:val="00730733"/>
    <w:rsid w:val="00730E3A"/>
    <w:rsid w:val="0073590B"/>
    <w:rsid w:val="00736AAF"/>
    <w:rsid w:val="00765B2A"/>
    <w:rsid w:val="00783A34"/>
    <w:rsid w:val="00794F4B"/>
    <w:rsid w:val="007C6B52"/>
    <w:rsid w:val="007D16C5"/>
    <w:rsid w:val="00807716"/>
    <w:rsid w:val="00813BBD"/>
    <w:rsid w:val="00817390"/>
    <w:rsid w:val="00820A37"/>
    <w:rsid w:val="0086002A"/>
    <w:rsid w:val="00862FE4"/>
    <w:rsid w:val="0086389A"/>
    <w:rsid w:val="0087605E"/>
    <w:rsid w:val="008B1FEE"/>
    <w:rsid w:val="008F337B"/>
    <w:rsid w:val="008F7D65"/>
    <w:rsid w:val="00903C32"/>
    <w:rsid w:val="009106D1"/>
    <w:rsid w:val="009122CA"/>
    <w:rsid w:val="00916B16"/>
    <w:rsid w:val="009173B9"/>
    <w:rsid w:val="0093335D"/>
    <w:rsid w:val="0093613E"/>
    <w:rsid w:val="0094214D"/>
    <w:rsid w:val="00943026"/>
    <w:rsid w:val="00966B81"/>
    <w:rsid w:val="00990928"/>
    <w:rsid w:val="00994E63"/>
    <w:rsid w:val="009C1CE1"/>
    <w:rsid w:val="009C7720"/>
    <w:rsid w:val="009F3C0B"/>
    <w:rsid w:val="00A23AFA"/>
    <w:rsid w:val="00A31B3E"/>
    <w:rsid w:val="00A532F3"/>
    <w:rsid w:val="00A8489E"/>
    <w:rsid w:val="00AC29F3"/>
    <w:rsid w:val="00AE0F9D"/>
    <w:rsid w:val="00AE1627"/>
    <w:rsid w:val="00B158BF"/>
    <w:rsid w:val="00B231E5"/>
    <w:rsid w:val="00B56000"/>
    <w:rsid w:val="00B70CE4"/>
    <w:rsid w:val="00B84AA3"/>
    <w:rsid w:val="00C02B87"/>
    <w:rsid w:val="00C4086D"/>
    <w:rsid w:val="00C55DE3"/>
    <w:rsid w:val="00C8441B"/>
    <w:rsid w:val="00CA1896"/>
    <w:rsid w:val="00CB5B28"/>
    <w:rsid w:val="00CF5371"/>
    <w:rsid w:val="00D0323A"/>
    <w:rsid w:val="00D0559F"/>
    <w:rsid w:val="00D05C57"/>
    <w:rsid w:val="00D077E9"/>
    <w:rsid w:val="00D42CB7"/>
    <w:rsid w:val="00D5413D"/>
    <w:rsid w:val="00D570A9"/>
    <w:rsid w:val="00D66FA2"/>
    <w:rsid w:val="00D70D02"/>
    <w:rsid w:val="00D770C7"/>
    <w:rsid w:val="00D86945"/>
    <w:rsid w:val="00D90290"/>
    <w:rsid w:val="00D92513"/>
    <w:rsid w:val="00DD152F"/>
    <w:rsid w:val="00DE213F"/>
    <w:rsid w:val="00DE3281"/>
    <w:rsid w:val="00DF027C"/>
    <w:rsid w:val="00DF0771"/>
    <w:rsid w:val="00E00A32"/>
    <w:rsid w:val="00E2116F"/>
    <w:rsid w:val="00E22ACD"/>
    <w:rsid w:val="00E329CA"/>
    <w:rsid w:val="00E34A48"/>
    <w:rsid w:val="00E61034"/>
    <w:rsid w:val="00E620B0"/>
    <w:rsid w:val="00E81B40"/>
    <w:rsid w:val="00EF555B"/>
    <w:rsid w:val="00F027BB"/>
    <w:rsid w:val="00F11DCF"/>
    <w:rsid w:val="00F162EA"/>
    <w:rsid w:val="00F32342"/>
    <w:rsid w:val="00F353E6"/>
    <w:rsid w:val="00F52D27"/>
    <w:rsid w:val="00F83527"/>
    <w:rsid w:val="00FA57E8"/>
    <w:rsid w:val="00FA72AC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02E957"/>
  <w15:docId w15:val="{CFF90304-D3B5-49ED-AB72-514E36AD8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37F0"/>
  </w:style>
  <w:style w:type="character" w:customStyle="1" w:styleId="HeaderChar">
    <w:name w:val="Header Char"/>
    <w:basedOn w:val="DefaultParagraphFont"/>
    <w:link w:val="Header"/>
    <w:uiPriority w:val="99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511049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0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671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5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hyperlink" Target="https://www.kaggle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weta%20Rajvanshi\AppData\Local\Microsoft\Office\16.0\DTS\en-US%7b216C90E9-3C30-4465-985A-A106BE439006%7d\%7bFF0097CD-CD7F-40C7-8A49-A55958D0E438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ABE39541EA404AA125DDE165CD4B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6F36CE-3B33-4C0B-A2D5-D763C01F39EC}"/>
      </w:docPartPr>
      <w:docPartBody>
        <w:p w:rsidR="005E01A8" w:rsidRDefault="00143542">
          <w:pPr>
            <w:pStyle w:val="A3ABE39541EA404AA125DDE165CD4B9B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January 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CC43BA9D8F5A4AE69EB5D801422795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5A9906-785E-4BC2-AD2E-34463A21C333}"/>
      </w:docPartPr>
      <w:docPartBody>
        <w:p w:rsidR="005E01A8" w:rsidRDefault="00143542">
          <w:pPr>
            <w:pStyle w:val="CC43BA9D8F5A4AE69EB5D8014227952A"/>
          </w:pPr>
          <w:r>
            <w:t>COMPANY NAME</w:t>
          </w:r>
        </w:p>
      </w:docPartBody>
    </w:docPart>
    <w:docPart>
      <w:docPartPr>
        <w:name w:val="13C442B3AC2D46F5ADDCF430B46C2A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A72D19-3E32-4D4A-A37B-30E51C2CB6DF}"/>
      </w:docPartPr>
      <w:docPartBody>
        <w:p w:rsidR="005E01A8" w:rsidRDefault="00143542">
          <w:pPr>
            <w:pStyle w:val="13C442B3AC2D46F5ADDCF430B46C2ABF"/>
          </w:pPr>
          <w:r w:rsidRPr="00DF027C">
            <w:t>Subtitle Text Here</w:t>
          </w:r>
        </w:p>
      </w:docPartBody>
    </w:docPart>
    <w:docPart>
      <w:docPartPr>
        <w:name w:val="FD20A37FCF0245758B1907BFF293E6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38E305-0C82-4805-8FD2-6F9ADEF5C502}"/>
      </w:docPartPr>
      <w:docPartBody>
        <w:p w:rsidR="00000000" w:rsidRDefault="005E01A8" w:rsidP="005E01A8">
          <w:pPr>
            <w:pStyle w:val="FD20A37FCF0245758B1907BFF293E64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542"/>
    <w:rsid w:val="00143542"/>
    <w:rsid w:val="005B3D7B"/>
    <w:rsid w:val="005E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A3ABE39541EA404AA125DDE165CD4B9B">
    <w:name w:val="A3ABE39541EA404AA125DDE165CD4B9B"/>
  </w:style>
  <w:style w:type="paragraph" w:customStyle="1" w:styleId="CC43BA9D8F5A4AE69EB5D8014227952A">
    <w:name w:val="CC43BA9D8F5A4AE69EB5D8014227952A"/>
  </w:style>
  <w:style w:type="paragraph" w:customStyle="1" w:styleId="FD20A37FCF0245758B1907BFF293E64F">
    <w:name w:val="FD20A37FCF0245758B1907BFF293E64F"/>
    <w:rsid w:val="005E01A8"/>
  </w:style>
  <w:style w:type="paragraph" w:customStyle="1" w:styleId="13C442B3AC2D46F5ADDCF430B46C2ABF">
    <w:name w:val="13C442B3AC2D46F5ADDCF430B46C2ABF"/>
  </w:style>
  <w:style w:type="paragraph" w:customStyle="1" w:styleId="48FFFADA4AB5489BBB19110B6DD4ED74">
    <w:name w:val="48FFFADA4AB5489BBB19110B6DD4ED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{FF0097CD-CD7F-40C7-8A49-A55958D0E438}tf16392850_win32</Template>
  <TotalTime>98</TotalTime>
  <Pages>1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Shweta Rajvanshi</dc:creator>
  <cp:keywords/>
  <cp:lastModifiedBy>Shweta Rajvanshi</cp:lastModifiedBy>
  <cp:revision>72</cp:revision>
  <cp:lastPrinted>2022-01-04T09:05:00Z</cp:lastPrinted>
  <dcterms:created xsi:type="dcterms:W3CDTF">2022-01-04T05:18:00Z</dcterms:created>
  <dcterms:modified xsi:type="dcterms:W3CDTF">2022-01-04T09:07:00Z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